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FACFF" w14:textId="001D6BAF" w:rsidR="00BD5479" w:rsidRPr="00E95073" w:rsidRDefault="00E1066D" w:rsidP="00E1066D">
      <w:pPr>
        <w:pStyle w:val="Heading1"/>
        <w:spacing w:before="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Case Study</w:t>
      </w:r>
      <w:r w:rsidR="000B6BF1">
        <w:rPr>
          <w:rFonts w:asciiTheme="minorHAnsi" w:hAnsiTheme="minorHAnsi"/>
          <w:color w:val="auto"/>
        </w:rPr>
        <w:t xml:space="preserve"> </w:t>
      </w:r>
      <w:r w:rsidR="00DB7AEE">
        <w:rPr>
          <w:rFonts w:asciiTheme="minorHAnsi" w:hAnsiTheme="minorHAnsi"/>
          <w:color w:val="auto"/>
        </w:rPr>
        <w:t>(</w:t>
      </w:r>
      <w:r>
        <w:rPr>
          <w:rFonts w:asciiTheme="minorHAnsi" w:hAnsiTheme="minorHAnsi"/>
          <w:color w:val="auto"/>
        </w:rPr>
        <w:t>2</w:t>
      </w:r>
      <w:r w:rsidR="00DB7AEE">
        <w:rPr>
          <w:rFonts w:asciiTheme="minorHAnsi" w:hAnsiTheme="minorHAnsi"/>
          <w:color w:val="auto"/>
        </w:rPr>
        <w:t>5%)</w:t>
      </w:r>
    </w:p>
    <w:p w14:paraId="599E1370" w14:textId="77777777" w:rsidR="00E1066D" w:rsidRPr="00E1066D" w:rsidRDefault="00E1066D" w:rsidP="00E1066D">
      <w:pPr>
        <w:spacing w:after="0"/>
        <w:rPr>
          <w:sz w:val="16"/>
          <w:szCs w:val="16"/>
        </w:rPr>
      </w:pPr>
    </w:p>
    <w:p w14:paraId="575A9992" w14:textId="5408331F" w:rsidR="00C732E5" w:rsidRPr="00334680" w:rsidRDefault="008A6E1B" w:rsidP="00E1066D">
      <w:pPr>
        <w:spacing w:after="120"/>
        <w:rPr>
          <w:sz w:val="24"/>
          <w:szCs w:val="24"/>
        </w:rPr>
      </w:pPr>
      <w:r w:rsidRPr="00334680">
        <w:rPr>
          <w:sz w:val="24"/>
          <w:szCs w:val="24"/>
        </w:rPr>
        <w:t xml:space="preserve">This assignment </w:t>
      </w:r>
      <w:r w:rsidR="00036C72" w:rsidRPr="00334680">
        <w:rPr>
          <w:sz w:val="24"/>
          <w:szCs w:val="24"/>
        </w:rPr>
        <w:t>relates to</w:t>
      </w:r>
      <w:r w:rsidRPr="00334680">
        <w:rPr>
          <w:sz w:val="24"/>
          <w:szCs w:val="24"/>
        </w:rPr>
        <w:t xml:space="preserve"> the following C</w:t>
      </w:r>
      <w:r w:rsidR="00B95E4F" w:rsidRPr="00334680">
        <w:rPr>
          <w:sz w:val="24"/>
          <w:szCs w:val="24"/>
        </w:rPr>
        <w:t xml:space="preserve">ourse </w:t>
      </w:r>
      <w:r w:rsidRPr="00334680">
        <w:rPr>
          <w:sz w:val="24"/>
          <w:szCs w:val="24"/>
        </w:rPr>
        <w:t>L</w:t>
      </w:r>
      <w:r w:rsidR="00B95E4F" w:rsidRPr="00334680">
        <w:rPr>
          <w:sz w:val="24"/>
          <w:szCs w:val="24"/>
        </w:rPr>
        <w:t xml:space="preserve">earning </w:t>
      </w:r>
      <w:r w:rsidRPr="00334680">
        <w:rPr>
          <w:sz w:val="24"/>
          <w:szCs w:val="24"/>
        </w:rPr>
        <w:t>R</w:t>
      </w:r>
      <w:r w:rsidR="00B95E4F" w:rsidRPr="00334680">
        <w:rPr>
          <w:sz w:val="24"/>
          <w:szCs w:val="24"/>
        </w:rPr>
        <w:t>equirements</w:t>
      </w:r>
      <w:r w:rsidR="007B0F4C" w:rsidRPr="00334680">
        <w:rPr>
          <w:sz w:val="24"/>
          <w:szCs w:val="24"/>
        </w:rPr>
        <w:t>:</w:t>
      </w:r>
      <w:r w:rsidR="00E12DA3" w:rsidRPr="00334680">
        <w:rPr>
          <w:sz w:val="24"/>
          <w:szCs w:val="24"/>
        </w:rPr>
        <w:t xml:space="preserve">  </w:t>
      </w:r>
      <w:r w:rsidR="00F2145F" w:rsidRPr="00334680">
        <w:rPr>
          <w:sz w:val="24"/>
          <w:szCs w:val="24"/>
        </w:rPr>
        <w:t xml:space="preserve"> </w:t>
      </w:r>
    </w:p>
    <w:p w14:paraId="163F34AE" w14:textId="77777777" w:rsidR="00E1066D" w:rsidRP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>CLR 1: Install and use the Java Development and Runtime Environment and documentation libraries. Install and use the Eclipse Integrated Development Environment.</w:t>
      </w:r>
    </w:p>
    <w:p w14:paraId="11D4B960" w14:textId="3B4F2325" w:rsidR="00E1066D" w:rsidRP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 xml:space="preserve">CLR 2: </w:t>
      </w:r>
      <w:r>
        <w:rPr>
          <w:sz w:val="24"/>
          <w:szCs w:val="24"/>
        </w:rPr>
        <w:t>Install and use the Eclipse integrated development environment</w:t>
      </w:r>
    </w:p>
    <w:p w14:paraId="28D85A43" w14:textId="4C03F236" w:rsidR="00E1066D" w:rsidRP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>CLR 3: Write Java program code to solve a problem, based on a description of the problem context, including UML diagrams, using object-oriented techniques.</w:t>
      </w:r>
    </w:p>
    <w:p w14:paraId="0F0B93A2" w14:textId="70FA38EB" w:rsidR="00E1066D" w:rsidRP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>CLR 4: Explain and use basic data structures.</w:t>
      </w:r>
    </w:p>
    <w:p w14:paraId="4A2B78C8" w14:textId="6FFA86FC" w:rsidR="00E1066D" w:rsidRP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>CLR 5: Apply inheritance and polymorphism in program implementation.</w:t>
      </w:r>
    </w:p>
    <w:p w14:paraId="00C55CB6" w14:textId="5D1E0F85" w:rsidR="00E1066D" w:rsidRP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 xml:space="preserve">CLR 6: </w:t>
      </w:r>
      <w:r>
        <w:rPr>
          <w:sz w:val="24"/>
          <w:szCs w:val="24"/>
        </w:rPr>
        <w:t>U</w:t>
      </w:r>
      <w:r w:rsidRPr="00E1066D">
        <w:rPr>
          <w:sz w:val="24"/>
          <w:szCs w:val="24"/>
        </w:rPr>
        <w:t>se existing simple generic classes to manage objects.</w:t>
      </w:r>
    </w:p>
    <w:p w14:paraId="2E82739B" w14:textId="131E69FA" w:rsidR="00E1066D" w:rsidRP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>CLR 7: Write java code to implement exception handling.</w:t>
      </w:r>
    </w:p>
    <w:p w14:paraId="5D99D1B5" w14:textId="5C7C8B3C" w:rsidR="00E1066D" w:rsidRP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>CLR 8: Implement program Input/Output operations.</w:t>
      </w:r>
    </w:p>
    <w:p w14:paraId="710EEE45" w14:textId="03F58546" w:rsidR="00E1066D" w:rsidRP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>CLR 9: Produce tested code that executes correctly and consistently.</w:t>
      </w:r>
    </w:p>
    <w:p w14:paraId="64D7C998" w14:textId="02112807" w:rsidR="00E1066D" w:rsidRP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>CLR 10: Test procedures using valid data only, invalid data only, and a combination both valid and invalid data.</w:t>
      </w:r>
    </w:p>
    <w:p w14:paraId="455DC83A" w14:textId="2E7412C5" w:rsidR="00E1066D" w:rsidRP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>CLR 11: Prepare program documentation using prescribed program specifications.</w:t>
      </w:r>
    </w:p>
    <w:p w14:paraId="39D72426" w14:textId="017A85D2" w:rsidR="00E1066D" w:rsidRP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>CLR 12: Debug program problems using manual methods and computerized tools in an appropriate manner.</w:t>
      </w:r>
    </w:p>
    <w:p w14:paraId="0D929FCC" w14:textId="77777777" w:rsidR="00E1066D" w:rsidRP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>CLR 13: Identify appropriate strategies for solving a problem.</w:t>
      </w:r>
    </w:p>
    <w:p w14:paraId="4D090E5B" w14:textId="77777777" w:rsidR="00E1066D" w:rsidRP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>CLR 14: Introduce Swing for building a Graphical User Interface (GUI) using Java Foundation classes.</w:t>
      </w:r>
    </w:p>
    <w:p w14:paraId="40ECB5D3" w14:textId="77777777" w:rsidR="00E1066D" w:rsidRDefault="00E1066D" w:rsidP="00E1066D">
      <w:pPr>
        <w:rPr>
          <w:sz w:val="24"/>
          <w:szCs w:val="24"/>
        </w:rPr>
      </w:pPr>
      <w:r w:rsidRPr="00E1066D">
        <w:rPr>
          <w:sz w:val="24"/>
          <w:szCs w:val="24"/>
        </w:rPr>
        <w:t>CLR 15: Use Local and remote GIT repositories to perform version control of a Java program</w:t>
      </w:r>
    </w:p>
    <w:p w14:paraId="4E6ACF5A" w14:textId="5890AA93" w:rsidR="00F2145F" w:rsidRDefault="00E95073" w:rsidP="00E1066D">
      <w:r w:rsidRPr="00E95073">
        <w:rPr>
          <w:rStyle w:val="Heading1Char"/>
          <w:rFonts w:asciiTheme="minorHAnsi" w:hAnsiTheme="minorHAnsi"/>
          <w:color w:val="auto"/>
          <w:lang w:val="en-CA"/>
        </w:rPr>
        <w:t>Objective of this Assignment</w:t>
      </w:r>
      <w:r w:rsidR="00B95E4F" w:rsidRPr="00E95073">
        <w:rPr>
          <w:rStyle w:val="Heading1Char"/>
          <w:rFonts w:asciiTheme="minorHAnsi" w:hAnsiTheme="minorHAnsi"/>
          <w:color w:val="auto"/>
          <w:lang w:val="en-CA"/>
        </w:rPr>
        <w:t>:</w:t>
      </w:r>
      <w:r>
        <w:t xml:space="preserve">  </w:t>
      </w:r>
      <w:r w:rsidR="008A5E02">
        <w:t xml:space="preserve"> </w:t>
      </w:r>
    </w:p>
    <w:p w14:paraId="60C4F7CC" w14:textId="5BF70218" w:rsidR="00DB7AEE" w:rsidRDefault="00E1066D" w:rsidP="00A553EF">
      <w:pPr>
        <w:pStyle w:val="Heading1"/>
        <w:spacing w:before="120"/>
        <w:rPr>
          <w:rFonts w:asciiTheme="minorHAnsi" w:eastAsia="Times New Roman" w:hAnsiTheme="minorHAnsi"/>
          <w:b w:val="0"/>
          <w:bCs w:val="0"/>
          <w:color w:val="auto"/>
          <w:sz w:val="24"/>
          <w:szCs w:val="24"/>
          <w:lang w:eastAsia="en-US"/>
        </w:rPr>
      </w:pPr>
      <w:r w:rsidRPr="00E1066D">
        <w:rPr>
          <w:rFonts w:asciiTheme="minorHAnsi" w:eastAsia="Times New Roman" w:hAnsiTheme="minorHAnsi"/>
          <w:b w:val="0"/>
          <w:bCs w:val="0"/>
          <w:color w:val="auto"/>
          <w:sz w:val="24"/>
          <w:szCs w:val="24"/>
          <w:lang w:eastAsia="en-US"/>
        </w:rPr>
        <w:t>Develop a Java based application/project or game in Eclipse IDE, using a variety of important Java Programming concepts.</w:t>
      </w:r>
    </w:p>
    <w:p w14:paraId="3B45BA13" w14:textId="63A7664D" w:rsidR="008A5E02" w:rsidRDefault="00EF0740" w:rsidP="00A553EF">
      <w:pPr>
        <w:pStyle w:val="Heading1"/>
        <w:spacing w:before="120"/>
        <w:rPr>
          <w:rFonts w:asciiTheme="minorHAnsi" w:hAnsiTheme="minorHAnsi"/>
          <w:color w:val="FF0000"/>
        </w:rPr>
      </w:pPr>
      <w:r>
        <w:rPr>
          <w:rFonts w:asciiTheme="minorHAnsi" w:hAnsiTheme="minorHAnsi"/>
          <w:color w:val="auto"/>
        </w:rPr>
        <w:t>Pre-Assignment Instructions</w:t>
      </w:r>
      <w:r w:rsidR="00D82076">
        <w:rPr>
          <w:rFonts w:asciiTheme="minorHAnsi" w:hAnsiTheme="minorHAnsi"/>
          <w:color w:val="auto"/>
        </w:rPr>
        <w:t xml:space="preserve">: </w:t>
      </w:r>
    </w:p>
    <w:p w14:paraId="0927292A" w14:textId="77777777" w:rsidR="00E1066D" w:rsidRPr="00E1066D" w:rsidRDefault="00E1066D" w:rsidP="00334680">
      <w:pPr>
        <w:spacing w:after="0" w:line="240" w:lineRule="auto"/>
        <w:rPr>
          <w:sz w:val="24"/>
          <w:szCs w:val="24"/>
          <w:lang w:eastAsia="en-CA"/>
        </w:rPr>
      </w:pPr>
    </w:p>
    <w:p w14:paraId="3482964C" w14:textId="779ACFEA" w:rsidR="00DB7AEE" w:rsidRPr="00E1066D" w:rsidRDefault="00E1066D" w:rsidP="00334680">
      <w:pPr>
        <w:spacing w:after="0" w:line="240" w:lineRule="auto"/>
        <w:rPr>
          <w:b/>
          <w:sz w:val="24"/>
          <w:szCs w:val="24"/>
        </w:rPr>
      </w:pPr>
      <w:r w:rsidRPr="00E1066D">
        <w:rPr>
          <w:sz w:val="24"/>
          <w:szCs w:val="24"/>
          <w:lang w:eastAsia="en-CA"/>
        </w:rPr>
        <w:t>To prepare you for this assignment, read all the module content and follow the embedded learning activities.</w:t>
      </w:r>
    </w:p>
    <w:p w14:paraId="7409667B" w14:textId="77777777" w:rsidR="00E1066D" w:rsidRPr="00E1066D" w:rsidRDefault="00E1066D" w:rsidP="00334680">
      <w:pPr>
        <w:spacing w:after="0" w:line="240" w:lineRule="auto"/>
        <w:rPr>
          <w:b/>
          <w:sz w:val="24"/>
          <w:szCs w:val="24"/>
        </w:rPr>
      </w:pPr>
    </w:p>
    <w:p w14:paraId="3927AFF7" w14:textId="3E62EC20" w:rsidR="00C732E5" w:rsidRPr="00EF0740" w:rsidRDefault="00EF0740" w:rsidP="00334680">
      <w:pPr>
        <w:spacing w:after="0" w:line="240" w:lineRule="auto"/>
        <w:rPr>
          <w:b/>
          <w:sz w:val="28"/>
          <w:szCs w:val="28"/>
        </w:rPr>
      </w:pPr>
      <w:r w:rsidRPr="00EF0740">
        <w:rPr>
          <w:b/>
          <w:sz w:val="28"/>
          <w:szCs w:val="28"/>
        </w:rPr>
        <w:lastRenderedPageBreak/>
        <w:t>Assignment Tasks:</w:t>
      </w:r>
    </w:p>
    <w:p w14:paraId="3DEC1433" w14:textId="4E7AC039" w:rsidR="00DB7AEE" w:rsidRPr="00E1066D" w:rsidRDefault="00DB7AEE" w:rsidP="00DB7A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555970E3" w14:textId="5F576428" w:rsidR="00E1066D" w:rsidRPr="00E1066D" w:rsidRDefault="00E1066D" w:rsidP="00E106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Case-Study: Development of a Java Project</w:t>
      </w:r>
    </w:p>
    <w:p w14:paraId="3A60BF94" w14:textId="77777777" w:rsidR="00E1066D" w:rsidRPr="00E1066D" w:rsidRDefault="00E1066D" w:rsidP="00E106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634C9439" w14:textId="36AA3284" w:rsidR="00E1066D" w:rsidRPr="00E1066D" w:rsidRDefault="00E1066D" w:rsidP="00E106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The ultimate goal of this section is to generate a Java based project or game application of your choice, using all the Java concepts discussed in this course.</w:t>
      </w:r>
    </w:p>
    <w:p w14:paraId="0BDF2DCB" w14:textId="77777777" w:rsidR="00E1066D" w:rsidRPr="00E1066D" w:rsidRDefault="00E1066D" w:rsidP="00E106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Instructions:</w:t>
      </w:r>
    </w:p>
    <w:p w14:paraId="75604B37" w14:textId="77777777" w:rsidR="00E1066D" w:rsidRDefault="00E1066D" w:rsidP="00E1066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You must develop Java applications using suitable coding and output.</w:t>
      </w:r>
    </w:p>
    <w:p w14:paraId="1BDF9870" w14:textId="77777777" w:rsidR="00E1066D" w:rsidRDefault="00E1066D" w:rsidP="00E1066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 xml:space="preserve">The following concepts must be included in you project: </w:t>
      </w:r>
    </w:p>
    <w:p w14:paraId="7DC853FE" w14:textId="094B323C" w:rsidR="00E1066D" w:rsidRDefault="00E1066D" w:rsidP="00E1066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Class</w:t>
      </w:r>
    </w:p>
    <w:p w14:paraId="5C5C526A" w14:textId="77777777" w:rsidR="00E1066D" w:rsidRDefault="00E1066D" w:rsidP="00E1066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Object</w:t>
      </w:r>
    </w:p>
    <w:p w14:paraId="50A9ABD1" w14:textId="77777777" w:rsidR="00E1066D" w:rsidRDefault="00E1066D" w:rsidP="00E1066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Encapsulation</w:t>
      </w:r>
    </w:p>
    <w:p w14:paraId="028C2946" w14:textId="77777777" w:rsidR="00E1066D" w:rsidRDefault="00E1066D" w:rsidP="00E1066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Inheritance</w:t>
      </w:r>
    </w:p>
    <w:p w14:paraId="2D32970A" w14:textId="77777777" w:rsidR="00E1066D" w:rsidRDefault="00E1066D" w:rsidP="00E1066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Overriding</w:t>
      </w:r>
    </w:p>
    <w:p w14:paraId="54948FC6" w14:textId="77777777" w:rsidR="00E1066D" w:rsidRDefault="00E1066D" w:rsidP="00E1066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Overloading</w:t>
      </w:r>
    </w:p>
    <w:p w14:paraId="34142767" w14:textId="77777777" w:rsidR="00E1066D" w:rsidRDefault="00E1066D" w:rsidP="00E1066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Polymorphism</w:t>
      </w:r>
    </w:p>
    <w:p w14:paraId="7B60A44A" w14:textId="77777777" w:rsidR="00E1066D" w:rsidRDefault="00E1066D" w:rsidP="00E1066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I/O files</w:t>
      </w:r>
    </w:p>
    <w:p w14:paraId="38BBB033" w14:textId="5DD97B6B" w:rsidR="00E1066D" w:rsidRPr="00E1066D" w:rsidRDefault="00E1066D" w:rsidP="00E1066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GUI</w:t>
      </w:r>
    </w:p>
    <w:p w14:paraId="68FF26D9" w14:textId="77777777" w:rsidR="00E1066D" w:rsidRDefault="00E1066D" w:rsidP="00E1066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These are the minimum requirements for your project. Any additional concepts not mentioned in the above list can be used in your Java Applications.</w:t>
      </w:r>
    </w:p>
    <w:p w14:paraId="6261D5EE" w14:textId="77777777" w:rsidR="00E1066D" w:rsidRDefault="00E1066D" w:rsidP="00E1066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 xml:space="preserve">This application is to be developed using: </w:t>
      </w:r>
    </w:p>
    <w:p w14:paraId="6C1ACCBD" w14:textId="77777777" w:rsidR="00E1066D" w:rsidRDefault="00E1066D" w:rsidP="00E1066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Coding statements, and correct programming steps for your entire project application.</w:t>
      </w:r>
    </w:p>
    <w:p w14:paraId="20708C8E" w14:textId="281C98B3" w:rsidR="00DB7AEE" w:rsidRPr="00E1066D" w:rsidRDefault="00E1066D" w:rsidP="00E1066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>Output screenshots after executing those programming steps.</w:t>
      </w:r>
    </w:p>
    <w:p w14:paraId="74FAF462" w14:textId="77777777" w:rsidR="00E1066D" w:rsidRDefault="00E1066D" w:rsidP="00DB7A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15208015" w14:textId="4804FEC7" w:rsidR="00DB7AEE" w:rsidRDefault="00E1066D" w:rsidP="00DB7A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Part 1: </w:t>
      </w:r>
      <w:r w:rsidR="00DB7AEE" w:rsidRPr="00E1066D">
        <w:rPr>
          <w:color w:val="000000"/>
          <w:sz w:val="24"/>
          <w:szCs w:val="24"/>
        </w:rPr>
        <w:t>Write Java code to complete the requirements</w:t>
      </w:r>
    </w:p>
    <w:p w14:paraId="02AEE373" w14:textId="1197944D" w:rsidR="00E1066D" w:rsidRPr="00E1066D" w:rsidRDefault="00E1066D" w:rsidP="00DB7A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Part 2: Create an MS Word file to copy/paste the screen shots </w:t>
      </w:r>
    </w:p>
    <w:p w14:paraId="3A6A5C62" w14:textId="77777777" w:rsidR="00DB7AEE" w:rsidRPr="00E1066D" w:rsidRDefault="00DB7AEE" w:rsidP="00DB7A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068E450A" w14:textId="326C6759" w:rsidR="00DB7AEE" w:rsidRPr="00E1066D" w:rsidRDefault="00DB7AEE" w:rsidP="00DB7A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1066D">
        <w:rPr>
          <w:color w:val="000000"/>
          <w:sz w:val="24"/>
          <w:szCs w:val="24"/>
        </w:rPr>
        <w:t xml:space="preserve">Upon completion, </w:t>
      </w:r>
      <w:r w:rsidR="00D56521">
        <w:rPr>
          <w:color w:val="000000"/>
          <w:sz w:val="24"/>
          <w:szCs w:val="24"/>
        </w:rPr>
        <w:t>Zip</w:t>
      </w:r>
      <w:r w:rsidRPr="00E1066D">
        <w:rPr>
          <w:color w:val="000000"/>
          <w:sz w:val="24"/>
          <w:szCs w:val="24"/>
        </w:rPr>
        <w:t xml:space="preserve"> your code files </w:t>
      </w:r>
      <w:r w:rsidR="00E1066D">
        <w:rPr>
          <w:color w:val="000000"/>
          <w:sz w:val="24"/>
          <w:szCs w:val="24"/>
        </w:rPr>
        <w:t xml:space="preserve">and WORD document </w:t>
      </w:r>
      <w:r w:rsidR="00D56521">
        <w:rPr>
          <w:color w:val="000000"/>
          <w:sz w:val="24"/>
          <w:szCs w:val="24"/>
        </w:rPr>
        <w:t xml:space="preserve">together and upload </w:t>
      </w:r>
      <w:r w:rsidRPr="00E1066D">
        <w:rPr>
          <w:color w:val="000000"/>
          <w:sz w:val="24"/>
          <w:szCs w:val="24"/>
        </w:rPr>
        <w:t>into Brightspace</w:t>
      </w:r>
    </w:p>
    <w:p w14:paraId="106472ED" w14:textId="77777777" w:rsidR="00DB7AEE" w:rsidRPr="00E1066D" w:rsidRDefault="00DB7AEE" w:rsidP="00DB7A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5B8FCF6F" w14:textId="77777777" w:rsidR="00D56521" w:rsidRDefault="00D56521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A890F3E" w14:textId="518E4F94" w:rsidR="008C18E2" w:rsidRPr="002B1ABC" w:rsidRDefault="00E1066D" w:rsidP="002B1ABC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Case Study </w:t>
      </w:r>
      <w:r w:rsidR="008C18E2" w:rsidRPr="002B1ABC">
        <w:rPr>
          <w:b/>
          <w:sz w:val="28"/>
          <w:szCs w:val="28"/>
        </w:rPr>
        <w:t>Grading Rubric (</w:t>
      </w:r>
      <w:r w:rsidR="00D56521">
        <w:rPr>
          <w:b/>
          <w:sz w:val="28"/>
          <w:szCs w:val="28"/>
        </w:rPr>
        <w:t>2</w:t>
      </w:r>
      <w:r w:rsidR="00DB7AEE">
        <w:rPr>
          <w:b/>
          <w:sz w:val="28"/>
          <w:szCs w:val="28"/>
        </w:rPr>
        <w:t>5</w:t>
      </w:r>
      <w:r w:rsidR="008C18E2" w:rsidRPr="002B1ABC">
        <w:rPr>
          <w:b/>
          <w:sz w:val="28"/>
          <w:szCs w:val="28"/>
        </w:rPr>
        <w:t>%)</w:t>
      </w:r>
      <w:r w:rsidR="00F2145F">
        <w:rPr>
          <w:b/>
          <w:sz w:val="28"/>
          <w:szCs w:val="28"/>
        </w:rPr>
        <w:t xml:space="preserve"> </w:t>
      </w:r>
    </w:p>
    <w:p w14:paraId="171A9019" w14:textId="77777777" w:rsidR="002B1ABC" w:rsidRDefault="002B1ABC" w:rsidP="002B1ABC">
      <w:pPr>
        <w:pStyle w:val="NoSpacing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305"/>
        <w:gridCol w:w="1260"/>
      </w:tblGrid>
      <w:tr w:rsidR="00DB7AEE" w14:paraId="7B15D3FF" w14:textId="77777777" w:rsidTr="00D56521">
        <w:tc>
          <w:tcPr>
            <w:tcW w:w="5305" w:type="dxa"/>
          </w:tcPr>
          <w:p w14:paraId="55E539F2" w14:textId="7E3C4308" w:rsidR="00DB7AEE" w:rsidRPr="00DB7AEE" w:rsidRDefault="00DB7AEE" w:rsidP="008C18E2">
            <w:pPr>
              <w:rPr>
                <w:b/>
                <w:bCs/>
              </w:rPr>
            </w:pPr>
            <w:r w:rsidRPr="00DB7AEE">
              <w:rPr>
                <w:b/>
                <w:bCs/>
              </w:rPr>
              <w:t>Criteria</w:t>
            </w:r>
          </w:p>
        </w:tc>
        <w:tc>
          <w:tcPr>
            <w:tcW w:w="1260" w:type="dxa"/>
          </w:tcPr>
          <w:p w14:paraId="55ECDE37" w14:textId="5A12048A" w:rsidR="00DB7AEE" w:rsidRPr="00DB7AEE" w:rsidRDefault="00DB7AEE" w:rsidP="008C18E2">
            <w:pPr>
              <w:rPr>
                <w:b/>
                <w:bCs/>
              </w:rPr>
            </w:pPr>
            <w:r w:rsidRPr="00DB7AEE">
              <w:rPr>
                <w:b/>
                <w:bCs/>
              </w:rPr>
              <w:t>Mark</w:t>
            </w:r>
            <w:r w:rsidR="00D56521">
              <w:rPr>
                <w:b/>
                <w:bCs/>
              </w:rPr>
              <w:t>s</w:t>
            </w:r>
          </w:p>
        </w:tc>
      </w:tr>
      <w:tr w:rsidR="00DB7AEE" w14:paraId="563E7C76" w14:textId="77777777" w:rsidTr="00D56521">
        <w:tc>
          <w:tcPr>
            <w:tcW w:w="5305" w:type="dxa"/>
          </w:tcPr>
          <w:p w14:paraId="0F72CCAF" w14:textId="335953FC" w:rsidR="00DB7AEE" w:rsidRDefault="00D56521" w:rsidP="008C18E2">
            <w:r w:rsidRPr="00E1066D">
              <w:rPr>
                <w:color w:val="000000"/>
                <w:sz w:val="24"/>
                <w:szCs w:val="24"/>
              </w:rPr>
              <w:t xml:space="preserve">Java applications </w:t>
            </w:r>
            <w:r>
              <w:rPr>
                <w:color w:val="000000"/>
                <w:sz w:val="24"/>
                <w:szCs w:val="24"/>
              </w:rPr>
              <w:t xml:space="preserve">developed </w:t>
            </w:r>
            <w:r w:rsidRPr="00E1066D">
              <w:rPr>
                <w:color w:val="000000"/>
                <w:sz w:val="24"/>
                <w:szCs w:val="24"/>
              </w:rPr>
              <w:t>using suitable coding and output</w:t>
            </w:r>
          </w:p>
        </w:tc>
        <w:tc>
          <w:tcPr>
            <w:tcW w:w="1260" w:type="dxa"/>
            <w:vAlign w:val="center"/>
          </w:tcPr>
          <w:p w14:paraId="4223108B" w14:textId="004502CB" w:rsidR="00DB7AEE" w:rsidRDefault="00D56521" w:rsidP="00DB7AEE">
            <w:pPr>
              <w:jc w:val="center"/>
            </w:pPr>
            <w:r>
              <w:t>/5</w:t>
            </w:r>
          </w:p>
        </w:tc>
      </w:tr>
      <w:tr w:rsidR="00D56521" w14:paraId="46A18847" w14:textId="77777777" w:rsidTr="00D56521">
        <w:tc>
          <w:tcPr>
            <w:tcW w:w="5305" w:type="dxa"/>
          </w:tcPr>
          <w:p w14:paraId="2D73CD37" w14:textId="77777777" w:rsidR="00D56521" w:rsidRDefault="00D56521" w:rsidP="008C18E2">
            <w:r>
              <w:t>At least one example of the following is used in your code:</w:t>
            </w:r>
          </w:p>
          <w:p w14:paraId="366669E9" w14:textId="77777777" w:rsidR="00D56521" w:rsidRDefault="00D56521" w:rsidP="00D56521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56521">
              <w:rPr>
                <w:color w:val="000000"/>
                <w:sz w:val="24"/>
                <w:szCs w:val="24"/>
              </w:rPr>
              <w:t>Class</w:t>
            </w:r>
          </w:p>
          <w:p w14:paraId="2F09C00E" w14:textId="77777777" w:rsidR="00D56521" w:rsidRDefault="00D56521" w:rsidP="00D56521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56521">
              <w:rPr>
                <w:color w:val="000000"/>
                <w:sz w:val="24"/>
                <w:szCs w:val="24"/>
              </w:rPr>
              <w:t>Object</w:t>
            </w:r>
          </w:p>
          <w:p w14:paraId="0AD50B41" w14:textId="77777777" w:rsidR="00D56521" w:rsidRDefault="00D56521" w:rsidP="00D56521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56521">
              <w:rPr>
                <w:color w:val="000000"/>
                <w:sz w:val="24"/>
                <w:szCs w:val="24"/>
              </w:rPr>
              <w:t>Encapsulation</w:t>
            </w:r>
          </w:p>
          <w:p w14:paraId="1B3027C7" w14:textId="77777777" w:rsidR="00D56521" w:rsidRDefault="00D56521" w:rsidP="00D56521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56521">
              <w:rPr>
                <w:color w:val="000000"/>
                <w:sz w:val="24"/>
                <w:szCs w:val="24"/>
              </w:rPr>
              <w:t>Inheritance</w:t>
            </w:r>
          </w:p>
          <w:p w14:paraId="2CAE74DE" w14:textId="77777777" w:rsidR="00D56521" w:rsidRDefault="00D56521" w:rsidP="00D56521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</w:t>
            </w:r>
            <w:r w:rsidRPr="00D56521">
              <w:rPr>
                <w:color w:val="000000"/>
                <w:sz w:val="24"/>
                <w:szCs w:val="24"/>
              </w:rPr>
              <w:t>verriding</w:t>
            </w:r>
          </w:p>
          <w:p w14:paraId="12928808" w14:textId="77777777" w:rsidR="00D56521" w:rsidRDefault="00D56521" w:rsidP="00D56521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56521">
              <w:rPr>
                <w:color w:val="000000"/>
                <w:sz w:val="24"/>
                <w:szCs w:val="24"/>
              </w:rPr>
              <w:t>Overloading</w:t>
            </w:r>
          </w:p>
          <w:p w14:paraId="2CF53C11" w14:textId="77777777" w:rsidR="00D56521" w:rsidRDefault="00D56521" w:rsidP="00D56521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56521">
              <w:rPr>
                <w:color w:val="000000"/>
                <w:sz w:val="24"/>
                <w:szCs w:val="24"/>
              </w:rPr>
              <w:t>Polymorphism</w:t>
            </w:r>
          </w:p>
          <w:p w14:paraId="0B2D8530" w14:textId="77777777" w:rsidR="00D56521" w:rsidRDefault="00D56521" w:rsidP="00D56521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56521">
              <w:rPr>
                <w:color w:val="000000"/>
                <w:sz w:val="24"/>
                <w:szCs w:val="24"/>
              </w:rPr>
              <w:t>I/O files</w:t>
            </w:r>
          </w:p>
          <w:p w14:paraId="5F370646" w14:textId="59CAAE58" w:rsidR="00D56521" w:rsidRPr="00D56521" w:rsidRDefault="00D56521" w:rsidP="008C18E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56521">
              <w:rPr>
                <w:color w:val="000000"/>
                <w:sz w:val="24"/>
                <w:szCs w:val="24"/>
              </w:rPr>
              <w:t>GUI</w:t>
            </w:r>
          </w:p>
        </w:tc>
        <w:tc>
          <w:tcPr>
            <w:tcW w:w="1260" w:type="dxa"/>
            <w:vAlign w:val="center"/>
          </w:tcPr>
          <w:p w14:paraId="5CF88F62" w14:textId="42BC404D" w:rsidR="00D56521" w:rsidRDefault="00D56521" w:rsidP="00DB7AEE">
            <w:pPr>
              <w:jc w:val="center"/>
            </w:pPr>
            <w:r>
              <w:t>/10</w:t>
            </w:r>
          </w:p>
        </w:tc>
      </w:tr>
      <w:tr w:rsidR="00D56521" w14:paraId="43717F4C" w14:textId="77777777" w:rsidTr="00D56521">
        <w:tc>
          <w:tcPr>
            <w:tcW w:w="5305" w:type="dxa"/>
          </w:tcPr>
          <w:p w14:paraId="5568FB89" w14:textId="40162789" w:rsidR="00D56521" w:rsidRDefault="00D56521" w:rsidP="00D56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24"/>
                <w:szCs w:val="24"/>
              </w:rPr>
              <w:t>Demonstration of c</w:t>
            </w:r>
            <w:r w:rsidRPr="00D56521">
              <w:rPr>
                <w:color w:val="000000"/>
                <w:sz w:val="24"/>
                <w:szCs w:val="24"/>
              </w:rPr>
              <w:t>oding statements, and correct programming steps for your entire project application.</w:t>
            </w:r>
          </w:p>
        </w:tc>
        <w:tc>
          <w:tcPr>
            <w:tcW w:w="1260" w:type="dxa"/>
            <w:vAlign w:val="center"/>
          </w:tcPr>
          <w:p w14:paraId="3786A4EA" w14:textId="33AB4A05" w:rsidR="00D56521" w:rsidRDefault="00D56521" w:rsidP="00DB7AEE">
            <w:pPr>
              <w:jc w:val="center"/>
            </w:pPr>
            <w:r>
              <w:t>/5</w:t>
            </w:r>
          </w:p>
        </w:tc>
      </w:tr>
      <w:tr w:rsidR="00D56521" w14:paraId="0B6FA451" w14:textId="77777777" w:rsidTr="00D56521">
        <w:tc>
          <w:tcPr>
            <w:tcW w:w="5305" w:type="dxa"/>
          </w:tcPr>
          <w:p w14:paraId="2E0EAEAF" w14:textId="27B559F6" w:rsidR="00D56521" w:rsidRPr="00D56521" w:rsidRDefault="00D56521" w:rsidP="00D56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56521">
              <w:rPr>
                <w:color w:val="000000"/>
                <w:sz w:val="24"/>
                <w:szCs w:val="24"/>
              </w:rPr>
              <w:t>Output screenshots after executing programming steps</w:t>
            </w:r>
            <w:r>
              <w:rPr>
                <w:color w:val="000000"/>
                <w:sz w:val="24"/>
                <w:szCs w:val="24"/>
              </w:rPr>
              <w:t xml:space="preserve"> shown in a nicely formatted WORD doc</w:t>
            </w:r>
            <w:r w:rsidRPr="00D56521">
              <w:rPr>
                <w:color w:val="000000"/>
                <w:sz w:val="24"/>
                <w:szCs w:val="24"/>
              </w:rPr>
              <w:t>.</w:t>
            </w:r>
          </w:p>
          <w:p w14:paraId="26563A77" w14:textId="77777777" w:rsidR="00D56521" w:rsidRDefault="00D56521" w:rsidP="008C18E2"/>
        </w:tc>
        <w:tc>
          <w:tcPr>
            <w:tcW w:w="1260" w:type="dxa"/>
            <w:vAlign w:val="center"/>
          </w:tcPr>
          <w:p w14:paraId="550DBF45" w14:textId="53B6C6D0" w:rsidR="00D56521" w:rsidRDefault="00D56521" w:rsidP="00DB7AEE">
            <w:pPr>
              <w:jc w:val="center"/>
            </w:pPr>
            <w:r>
              <w:t>/5</w:t>
            </w:r>
          </w:p>
        </w:tc>
      </w:tr>
      <w:tr w:rsidR="00DB7AEE" w14:paraId="043A7AC9" w14:textId="77777777" w:rsidTr="00D56521">
        <w:tc>
          <w:tcPr>
            <w:tcW w:w="5305" w:type="dxa"/>
          </w:tcPr>
          <w:p w14:paraId="0E3904B0" w14:textId="0165B1F2" w:rsidR="00DB7AEE" w:rsidRDefault="00DB7AEE" w:rsidP="00DB7AEE">
            <w:pPr>
              <w:jc w:val="right"/>
            </w:pPr>
            <w:r>
              <w:t>Total</w:t>
            </w:r>
          </w:p>
        </w:tc>
        <w:tc>
          <w:tcPr>
            <w:tcW w:w="1260" w:type="dxa"/>
          </w:tcPr>
          <w:p w14:paraId="3C7589F6" w14:textId="655B3CAE" w:rsidR="00DB7AEE" w:rsidRDefault="00D56521" w:rsidP="00DB7AEE">
            <w:pPr>
              <w:jc w:val="center"/>
            </w:pPr>
            <w:r>
              <w:t>/2</w:t>
            </w:r>
            <w:r w:rsidR="00DB7AEE">
              <w:t>5</w:t>
            </w:r>
          </w:p>
        </w:tc>
      </w:tr>
    </w:tbl>
    <w:p w14:paraId="45CB6D07" w14:textId="77777777" w:rsidR="008C18E2" w:rsidRDefault="008C18E2" w:rsidP="008C18E2"/>
    <w:p w14:paraId="28227F9C" w14:textId="77777777" w:rsidR="00B95E4F" w:rsidRPr="00272F3C" w:rsidRDefault="00B95E4F" w:rsidP="00272F3C">
      <w:pPr>
        <w:ind w:left="720"/>
        <w:rPr>
          <w:sz w:val="24"/>
          <w:szCs w:val="24"/>
        </w:rPr>
      </w:pPr>
    </w:p>
    <w:p w14:paraId="4E8643E3" w14:textId="77777777" w:rsidR="00B95E4F" w:rsidRPr="00B95E4F" w:rsidRDefault="00B95E4F" w:rsidP="00B95E4F">
      <w:pPr>
        <w:rPr>
          <w:b/>
          <w:sz w:val="28"/>
          <w:szCs w:val="28"/>
        </w:rPr>
      </w:pPr>
    </w:p>
    <w:sectPr w:rsidR="00B95E4F" w:rsidRPr="00B95E4F" w:rsidSect="00DB7AE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64" w:right="964" w:bottom="964" w:left="96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98DC3" w14:textId="77777777" w:rsidR="002F58A8" w:rsidRDefault="002F58A8" w:rsidP="005D01F2">
      <w:pPr>
        <w:spacing w:after="0" w:line="240" w:lineRule="auto"/>
      </w:pPr>
      <w:r>
        <w:separator/>
      </w:r>
    </w:p>
    <w:p w14:paraId="4A4049CE" w14:textId="77777777" w:rsidR="002F58A8" w:rsidRDefault="002F58A8"/>
  </w:endnote>
  <w:endnote w:type="continuationSeparator" w:id="0">
    <w:p w14:paraId="3221173A" w14:textId="77777777" w:rsidR="002F58A8" w:rsidRDefault="002F58A8" w:rsidP="005D01F2">
      <w:pPr>
        <w:spacing w:after="0" w:line="240" w:lineRule="auto"/>
      </w:pPr>
      <w:r>
        <w:continuationSeparator/>
      </w:r>
    </w:p>
    <w:p w14:paraId="3A84D0EE" w14:textId="77777777" w:rsidR="002F58A8" w:rsidRDefault="002F58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ABF2D" w14:textId="77777777" w:rsidR="008604C3" w:rsidRDefault="008604C3">
    <w:pPr>
      <w:pStyle w:val="Footer"/>
    </w:pPr>
  </w:p>
  <w:p w14:paraId="14C4E2B0" w14:textId="77777777" w:rsidR="00305A71" w:rsidRDefault="00305A7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EF351" w14:textId="695762A6" w:rsidR="00305A71" w:rsidRPr="00684BEE" w:rsidRDefault="004914E6" w:rsidP="00684BEE">
    <w:pPr>
      <w:ind w:right="260"/>
      <w:rPr>
        <w:color w:val="0F243E" w:themeColor="text2" w:themeShade="80"/>
        <w:sz w:val="26"/>
        <w:szCs w:val="26"/>
      </w:rPr>
    </w:pPr>
    <w:r>
      <w:rPr>
        <w:noProof/>
        <w:lang w:eastAsia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740128A" wp14:editId="75F8EADF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501015" cy="323215"/>
              <wp:effectExtent l="0" t="0" r="0" b="0"/>
              <wp:wrapNone/>
              <wp:docPr id="49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1015" cy="3232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A04EAC" w14:textId="7BB9C33E" w:rsidR="00684BEE" w:rsidRDefault="00684BEE">
                          <w:pPr>
                            <w:spacing w:after="0"/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015AB4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7740128A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26" type="#_x0000_t202" style="position:absolute;margin-left:0;margin-top:0;width:39.45pt;height:25.45pt;z-index:251658240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" fillcolor="white [3201]" stroked="f" strokeweight=".5pt">
              <v:textbox style="mso-fit-shape-to-text:t" inset="0,,0">
                <w:txbxContent>
                  <w:p w14:paraId="07A04EAC" w14:textId="7BB9C33E" w:rsidR="00684BEE" w:rsidRDefault="00684BEE">
                    <w:pPr>
                      <w:spacing w:after="0"/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 xml:space="preserve"> PAGE  \* Arabic  \* MERGEFORMAT 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015AB4">
                      <w:rPr>
                        <w:noProof/>
                        <w:color w:val="0F243E" w:themeColor="text2" w:themeShade="80"/>
                        <w:sz w:val="26"/>
                        <w:szCs w:val="26"/>
                      </w:rPr>
                      <w:t>1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89E03" w14:textId="77777777" w:rsidR="001B0620" w:rsidRDefault="001B06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7A9CC" w14:textId="77777777" w:rsidR="002F58A8" w:rsidRDefault="002F58A8" w:rsidP="005D01F2">
      <w:pPr>
        <w:spacing w:after="0" w:line="240" w:lineRule="auto"/>
      </w:pPr>
      <w:r>
        <w:separator/>
      </w:r>
    </w:p>
    <w:p w14:paraId="19A9E3D5" w14:textId="77777777" w:rsidR="002F58A8" w:rsidRDefault="002F58A8"/>
  </w:footnote>
  <w:footnote w:type="continuationSeparator" w:id="0">
    <w:p w14:paraId="0D0D1EFD" w14:textId="77777777" w:rsidR="002F58A8" w:rsidRDefault="002F58A8" w:rsidP="005D01F2">
      <w:pPr>
        <w:spacing w:after="0" w:line="240" w:lineRule="auto"/>
      </w:pPr>
      <w:r>
        <w:continuationSeparator/>
      </w:r>
    </w:p>
    <w:p w14:paraId="4B6A8555" w14:textId="77777777" w:rsidR="002F58A8" w:rsidRDefault="002F58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7D933" w14:textId="18D144AC" w:rsidR="008604C3" w:rsidRDefault="00D56521">
    <w:pPr>
      <w:pStyle w:val="Header"/>
    </w:pPr>
    <w:r>
      <w:rPr>
        <w:noProof/>
      </w:rPr>
      <w:pict w14:anchorId="2F4432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199594" o:spid="_x0000_s1026" type="#_x0000_t75" style="position:absolute;margin-left:0;margin-top:0;width:514.8pt;height:273.35pt;z-index:-251656192;mso-position-horizontal:center;mso-position-horizontal-relative:margin;mso-position-vertical:center;mso-position-vertical-relative:margin" o:allowincell="f">
          <v:imagedata r:id="rId1" o:title="Online_RGB-GREEN-Locked-Vertical" gain="19661f" blacklevel="22938f"/>
          <w10:wrap anchorx="margin" anchory="margin"/>
        </v:shape>
      </w:pict>
    </w:r>
  </w:p>
  <w:p w14:paraId="768453F6" w14:textId="77777777" w:rsidR="00305A71" w:rsidRDefault="00305A7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BB6F5" w14:textId="66508047" w:rsidR="00305A71" w:rsidRDefault="00D56521" w:rsidP="008604C3">
    <w:pPr>
      <w:pStyle w:val="Header"/>
    </w:pPr>
    <w:r>
      <w:rPr>
        <w:noProof/>
        <w:lang w:eastAsia="en-CA"/>
      </w:rPr>
      <w:pict w14:anchorId="395612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199595" o:spid="_x0000_s1027" type="#_x0000_t75" style="position:absolute;margin-left:0;margin-top:0;width:514.8pt;height:273.35pt;z-index:-251655168;mso-position-horizontal:center;mso-position-horizontal-relative:margin;mso-position-vertical:center;mso-position-vertical-relative:margin" o:allowincell="f">
          <v:imagedata r:id="rId1" o:title="Online_RGB-GREEN-Locked-Vertical" gain="19661f" blacklevel="22938f"/>
          <w10:wrap anchorx="margin" anchory="margin"/>
        </v:shape>
      </w:pict>
    </w:r>
    <w:r w:rsidR="002617D1" w:rsidRPr="002617D1">
      <w:rPr>
        <w:noProof/>
        <w:lang w:eastAsia="en-CA"/>
      </w:rPr>
      <w:drawing>
        <wp:inline distT="0" distB="0" distL="0" distR="0" wp14:anchorId="047B80A0" wp14:editId="3D3473F5">
          <wp:extent cx="1905000" cy="365760"/>
          <wp:effectExtent l="0" t="0" r="0" b="0"/>
          <wp:docPr id="1" name="Picture 1" descr="C:\Users\sarganj\OneDrive - Algonquin College\TEMPLATES\Templates to Use\ACOnline_logos\ACOnline logo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rganj\OneDrive - Algonquin College\TEMPLATES\Templates to Use\ACOnline_logos\ACOnline logo - Copy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5473E" w14:textId="161BD140" w:rsidR="001B0620" w:rsidRDefault="00D56521">
    <w:pPr>
      <w:pStyle w:val="Header"/>
    </w:pPr>
    <w:r>
      <w:rPr>
        <w:noProof/>
      </w:rPr>
      <w:pict w14:anchorId="44374E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199593" o:spid="_x0000_s1025" type="#_x0000_t75" style="position:absolute;margin-left:0;margin-top:0;width:514.8pt;height:273.35pt;z-index:-251657216;mso-position-horizontal:center;mso-position-horizontal-relative:margin;mso-position-vertical:center;mso-position-vertical-relative:margin" o:allowincell="f">
          <v:imagedata r:id="rId1" o:title="Online_RGB-GREEN-Locked-Vertica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B0B22"/>
    <w:multiLevelType w:val="hybridMultilevel"/>
    <w:tmpl w:val="59F208CE"/>
    <w:lvl w:ilvl="0" w:tplc="9C3E8810"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31564C"/>
    <w:multiLevelType w:val="hybridMultilevel"/>
    <w:tmpl w:val="EB28E5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2642A"/>
    <w:multiLevelType w:val="hybridMultilevel"/>
    <w:tmpl w:val="BBD2D9C4"/>
    <w:lvl w:ilvl="0" w:tplc="1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E41047C"/>
    <w:multiLevelType w:val="hybridMultilevel"/>
    <w:tmpl w:val="9230AA0C"/>
    <w:lvl w:ilvl="0" w:tplc="1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EA835E0"/>
    <w:multiLevelType w:val="hybridMultilevel"/>
    <w:tmpl w:val="5D68EE3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91249"/>
    <w:multiLevelType w:val="hybridMultilevel"/>
    <w:tmpl w:val="62524F6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586380B"/>
    <w:multiLevelType w:val="hybridMultilevel"/>
    <w:tmpl w:val="C7AA3DA6"/>
    <w:lvl w:ilvl="0" w:tplc="D7DEEB20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5F0215"/>
    <w:multiLevelType w:val="hybridMultilevel"/>
    <w:tmpl w:val="4E08E024"/>
    <w:lvl w:ilvl="0" w:tplc="C12655DC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FE5FE4"/>
    <w:multiLevelType w:val="hybridMultilevel"/>
    <w:tmpl w:val="E1700E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892CE4"/>
    <w:multiLevelType w:val="hybridMultilevel"/>
    <w:tmpl w:val="6B4849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030358">
    <w:abstractNumId w:val="2"/>
  </w:num>
  <w:num w:numId="2" w16cid:durableId="1897351869">
    <w:abstractNumId w:val="3"/>
  </w:num>
  <w:num w:numId="3" w16cid:durableId="1843857223">
    <w:abstractNumId w:val="9"/>
  </w:num>
  <w:num w:numId="4" w16cid:durableId="1107038321">
    <w:abstractNumId w:val="7"/>
  </w:num>
  <w:num w:numId="5" w16cid:durableId="663240500">
    <w:abstractNumId w:val="0"/>
  </w:num>
  <w:num w:numId="6" w16cid:durableId="1930114414">
    <w:abstractNumId w:val="1"/>
  </w:num>
  <w:num w:numId="7" w16cid:durableId="728923955">
    <w:abstractNumId w:val="8"/>
  </w:num>
  <w:num w:numId="8" w16cid:durableId="1751537330">
    <w:abstractNumId w:val="5"/>
  </w:num>
  <w:num w:numId="9" w16cid:durableId="1354768009">
    <w:abstractNumId w:val="6"/>
  </w:num>
  <w:num w:numId="10" w16cid:durableId="441415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6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B88"/>
    <w:rsid w:val="00013852"/>
    <w:rsid w:val="00015AB4"/>
    <w:rsid w:val="00036C72"/>
    <w:rsid w:val="00040FF8"/>
    <w:rsid w:val="00094E0A"/>
    <w:rsid w:val="000A7260"/>
    <w:rsid w:val="000B37E4"/>
    <w:rsid w:val="000B38EB"/>
    <w:rsid w:val="000B6BF1"/>
    <w:rsid w:val="000D5707"/>
    <w:rsid w:val="00112B10"/>
    <w:rsid w:val="00113159"/>
    <w:rsid w:val="0013452C"/>
    <w:rsid w:val="001351B5"/>
    <w:rsid w:val="001425E2"/>
    <w:rsid w:val="00191C33"/>
    <w:rsid w:val="001B0620"/>
    <w:rsid w:val="001D2EF4"/>
    <w:rsid w:val="001F28E5"/>
    <w:rsid w:val="0022088F"/>
    <w:rsid w:val="0023399E"/>
    <w:rsid w:val="002617D1"/>
    <w:rsid w:val="00272F3C"/>
    <w:rsid w:val="0027394C"/>
    <w:rsid w:val="002B1ABC"/>
    <w:rsid w:val="002C44A2"/>
    <w:rsid w:val="002C68B0"/>
    <w:rsid w:val="002E0681"/>
    <w:rsid w:val="002E644C"/>
    <w:rsid w:val="002F4863"/>
    <w:rsid w:val="002F58A8"/>
    <w:rsid w:val="0030483C"/>
    <w:rsid w:val="00305A71"/>
    <w:rsid w:val="0032778D"/>
    <w:rsid w:val="00333AA7"/>
    <w:rsid w:val="00334680"/>
    <w:rsid w:val="00336513"/>
    <w:rsid w:val="0041489D"/>
    <w:rsid w:val="004325A6"/>
    <w:rsid w:val="00436A65"/>
    <w:rsid w:val="00455531"/>
    <w:rsid w:val="004878AC"/>
    <w:rsid w:val="004914E6"/>
    <w:rsid w:val="004C0E92"/>
    <w:rsid w:val="004F1A28"/>
    <w:rsid w:val="004F2595"/>
    <w:rsid w:val="0055036F"/>
    <w:rsid w:val="005C4B1B"/>
    <w:rsid w:val="005D01F2"/>
    <w:rsid w:val="005D235B"/>
    <w:rsid w:val="005E4A8E"/>
    <w:rsid w:val="00620CE0"/>
    <w:rsid w:val="006778D0"/>
    <w:rsid w:val="00684BEE"/>
    <w:rsid w:val="006B0736"/>
    <w:rsid w:val="006B58F0"/>
    <w:rsid w:val="0070275A"/>
    <w:rsid w:val="00746D94"/>
    <w:rsid w:val="007B0F4C"/>
    <w:rsid w:val="007C642D"/>
    <w:rsid w:val="007F02D3"/>
    <w:rsid w:val="00820C72"/>
    <w:rsid w:val="008433E0"/>
    <w:rsid w:val="008604C3"/>
    <w:rsid w:val="00894921"/>
    <w:rsid w:val="008A5E02"/>
    <w:rsid w:val="008A6E1B"/>
    <w:rsid w:val="008C0B88"/>
    <w:rsid w:val="008C18E2"/>
    <w:rsid w:val="008C25D4"/>
    <w:rsid w:val="008E0296"/>
    <w:rsid w:val="00915255"/>
    <w:rsid w:val="009237EB"/>
    <w:rsid w:val="0093314F"/>
    <w:rsid w:val="009372B8"/>
    <w:rsid w:val="00946A89"/>
    <w:rsid w:val="0097105A"/>
    <w:rsid w:val="009736B7"/>
    <w:rsid w:val="00992D05"/>
    <w:rsid w:val="009D6203"/>
    <w:rsid w:val="009F0559"/>
    <w:rsid w:val="00A00A45"/>
    <w:rsid w:val="00A44E82"/>
    <w:rsid w:val="00A452E1"/>
    <w:rsid w:val="00A553EF"/>
    <w:rsid w:val="00A60BF2"/>
    <w:rsid w:val="00A85592"/>
    <w:rsid w:val="00A97D6E"/>
    <w:rsid w:val="00AB4E04"/>
    <w:rsid w:val="00AC1DB8"/>
    <w:rsid w:val="00AD35D7"/>
    <w:rsid w:val="00AF447C"/>
    <w:rsid w:val="00B003E9"/>
    <w:rsid w:val="00B03BBE"/>
    <w:rsid w:val="00B35F2C"/>
    <w:rsid w:val="00B75546"/>
    <w:rsid w:val="00B8658B"/>
    <w:rsid w:val="00B95E4F"/>
    <w:rsid w:val="00BA33CC"/>
    <w:rsid w:val="00BD338D"/>
    <w:rsid w:val="00BD5479"/>
    <w:rsid w:val="00C01A36"/>
    <w:rsid w:val="00C51BA3"/>
    <w:rsid w:val="00C53296"/>
    <w:rsid w:val="00C732E5"/>
    <w:rsid w:val="00CA6E59"/>
    <w:rsid w:val="00CC2B86"/>
    <w:rsid w:val="00CD7E90"/>
    <w:rsid w:val="00D243AE"/>
    <w:rsid w:val="00D36FFF"/>
    <w:rsid w:val="00D56521"/>
    <w:rsid w:val="00D82076"/>
    <w:rsid w:val="00DA0B58"/>
    <w:rsid w:val="00DB260D"/>
    <w:rsid w:val="00DB71EE"/>
    <w:rsid w:val="00DB7AEE"/>
    <w:rsid w:val="00DC0D8D"/>
    <w:rsid w:val="00DD1E2F"/>
    <w:rsid w:val="00DF0645"/>
    <w:rsid w:val="00E1066D"/>
    <w:rsid w:val="00E12DA3"/>
    <w:rsid w:val="00E1757C"/>
    <w:rsid w:val="00E51BAF"/>
    <w:rsid w:val="00E53973"/>
    <w:rsid w:val="00E835F7"/>
    <w:rsid w:val="00E92A37"/>
    <w:rsid w:val="00E95073"/>
    <w:rsid w:val="00EA6E5E"/>
    <w:rsid w:val="00EE3352"/>
    <w:rsid w:val="00EE5FB6"/>
    <w:rsid w:val="00EF0740"/>
    <w:rsid w:val="00EF25F2"/>
    <w:rsid w:val="00EF757C"/>
    <w:rsid w:val="00F11AEA"/>
    <w:rsid w:val="00F2145F"/>
    <w:rsid w:val="00F245D6"/>
    <w:rsid w:val="00F36562"/>
    <w:rsid w:val="00F770CB"/>
    <w:rsid w:val="00FC0324"/>
    <w:rsid w:val="00FE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6CE0A8"/>
  <w14:defaultImageDpi w14:val="0"/>
  <w15:docId w15:val="{027AA447-F4D2-4F62-BBEC-14A02A60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5E4F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8"/>
      <w:lang w:eastAsia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255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B95E4F"/>
    <w:rPr>
      <w:rFonts w:asciiTheme="majorHAnsi" w:eastAsiaTheme="majorEastAsia" w:hAnsiTheme="majorHAnsi" w:cs="Times New Roman"/>
      <w:b/>
      <w:bCs/>
      <w:color w:val="365F91" w:themeColor="accent1" w:themeShade="BF"/>
      <w:sz w:val="28"/>
      <w:szCs w:val="28"/>
      <w:lang w:val="x-none" w:eastAsia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915255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paragraph" w:customStyle="1" w:styleId="DaytoDayDocumentStyle">
    <w:name w:val="Day to Day Document Style"/>
    <w:basedOn w:val="Heading2"/>
    <w:next w:val="Normal"/>
    <w:autoRedefine/>
    <w:qFormat/>
    <w:rsid w:val="00915255"/>
    <w:rPr>
      <w:rFonts w:asciiTheme="minorHAnsi" w:hAnsiTheme="minorHAnsi"/>
      <w:b w:val="0"/>
      <w:color w:val="auto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1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D01F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0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5D01F2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5D0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5D01F2"/>
    <w:rPr>
      <w:rFonts w:cs="Times New Roman"/>
    </w:rPr>
  </w:style>
  <w:style w:type="paragraph" w:styleId="ListParagraph">
    <w:name w:val="List Paragraph"/>
    <w:basedOn w:val="Normal"/>
    <w:uiPriority w:val="34"/>
    <w:qFormat/>
    <w:rsid w:val="00B95E4F"/>
    <w:pPr>
      <w:ind w:left="720"/>
      <w:contextualSpacing/>
    </w:pPr>
  </w:style>
  <w:style w:type="table" w:styleId="TableGrid">
    <w:name w:val="Table Grid"/>
    <w:basedOn w:val="TableNormal"/>
    <w:uiPriority w:val="59"/>
    <w:rsid w:val="00B95E4F"/>
    <w:pPr>
      <w:spacing w:after="0" w:line="240" w:lineRule="auto"/>
    </w:pPr>
    <w:rPr>
      <w:rFonts w:cs="Times New Roman"/>
      <w:lang w:eastAsia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2076"/>
    <w:rPr>
      <w:rFonts w:cs="Times New Roman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2D05"/>
    <w:rPr>
      <w:rFonts w:cs="Times New Roman"/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335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33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EE3352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33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EE3352"/>
    <w:rPr>
      <w:rFonts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2B1ABC"/>
    <w:pPr>
      <w:spacing w:after="0" w:line="240" w:lineRule="auto"/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EA6E5E"/>
    <w:pPr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A6E5E"/>
    <w:rPr>
      <w:rFonts w:ascii="Calibri" w:eastAsia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EA6E5E"/>
    <w:rPr>
      <w:vertAlign w:val="superscript"/>
    </w:rPr>
  </w:style>
  <w:style w:type="paragraph" w:styleId="Revision">
    <w:name w:val="Revision"/>
    <w:hidden/>
    <w:uiPriority w:val="99"/>
    <w:semiHidden/>
    <w:rsid w:val="00F2145F"/>
    <w:pPr>
      <w:spacing w:after="0" w:line="240" w:lineRule="auto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301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01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1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1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morik\Downloads\New%20Assignment%20Template_2016-201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908B63E12C6744AC13CB6478A0892C" ma:contentTypeVersion="2" ma:contentTypeDescription="Create a new document." ma:contentTypeScope="" ma:versionID="1292630d6e1e94877ec27e5079442d02">
  <xsd:schema xmlns:xsd="http://www.w3.org/2001/XMLSchema" xmlns:xs="http://www.w3.org/2001/XMLSchema" xmlns:p="http://schemas.microsoft.com/office/2006/metadata/properties" xmlns:ns2="1a1655a9-fa8b-4c44-998e-3e64ee897f9e" targetNamespace="http://schemas.microsoft.com/office/2006/metadata/properties" ma:root="true" ma:fieldsID="d9f0f15821d2673528ef36b7820b87c0" ns2:_="">
    <xsd:import namespace="1a1655a9-fa8b-4c44-998e-3e64ee897f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1655a9-fa8b-4c44-998e-3e64ee897f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B05C33-1FA9-4B2B-B0BC-471B5DA59F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449ABB-2060-4C8B-97D0-477590E94F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1655a9-fa8b-4c44-998e-3e64ee897f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EF23E2-C71C-49DD-A414-E18B24217E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CA3D2D-E2CF-4F04-86ED-268919D4DF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Assignment Template_2016-2017</Template>
  <TotalTime>42</TotalTime>
  <Pages>3</Pages>
  <Words>474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</dc:creator>
  <cp:keywords/>
  <dc:description/>
  <cp:lastModifiedBy>Casey Allen</cp:lastModifiedBy>
  <cp:revision>9</cp:revision>
  <dcterms:created xsi:type="dcterms:W3CDTF">2019-03-22T18:11:00Z</dcterms:created>
  <dcterms:modified xsi:type="dcterms:W3CDTF">2024-06-21T00:38:00Z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0x01010049908B63E12C6744AC13CB6478A0892C</vt:lpwstr>
  </property>
</Properties>
</file>